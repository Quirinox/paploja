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8FD4E" w14:textId="4E63CFCD" w:rsidR="00672884" w:rsidRDefault="00672884"/>
    <w:p w14:paraId="623A6B61" w14:textId="5859D128" w:rsidR="00672884" w:rsidRDefault="00672884"/>
    <w:p w14:paraId="76366477" w14:textId="08B9CC1E" w:rsidR="00672884" w:rsidRDefault="00F4021B">
      <w:r>
        <w:rPr>
          <w:noProof/>
        </w:rPr>
        <w:drawing>
          <wp:anchor distT="0" distB="0" distL="0" distR="0" simplePos="0" relativeHeight="251687936" behindDoc="0" locked="0" layoutInCell="1" allowOverlap="1" wp14:anchorId="67B2FF1E" wp14:editId="7BC3DB3B">
            <wp:simplePos x="0" y="0"/>
            <wp:positionH relativeFrom="page">
              <wp:posOffset>4155287</wp:posOffset>
            </wp:positionH>
            <wp:positionV relativeFrom="paragraph">
              <wp:posOffset>1051670</wp:posOffset>
            </wp:positionV>
            <wp:extent cx="3088640" cy="1447800"/>
            <wp:effectExtent l="0" t="0" r="0" b="0"/>
            <wp:wrapNone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D33">
        <w:rPr>
          <w:noProof/>
        </w:rPr>
        <w:drawing>
          <wp:anchor distT="0" distB="0" distL="114300" distR="114300" simplePos="0" relativeHeight="251683840" behindDoc="1" locked="0" layoutInCell="1" allowOverlap="1" wp14:anchorId="25F7A2C6" wp14:editId="27BAA966">
            <wp:simplePos x="0" y="0"/>
            <wp:positionH relativeFrom="column">
              <wp:posOffset>3542183</wp:posOffset>
            </wp:positionH>
            <wp:positionV relativeFrom="paragraph">
              <wp:posOffset>2768315</wp:posOffset>
            </wp:positionV>
            <wp:extent cx="2952750" cy="1471195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D33" w:rsidRPr="00FC5D33">
        <w:rPr>
          <w:noProof/>
        </w:rPr>
        <w:drawing>
          <wp:anchor distT="0" distB="0" distL="114300" distR="114300" simplePos="0" relativeHeight="251681792" behindDoc="1" locked="0" layoutInCell="1" allowOverlap="1" wp14:anchorId="656A8E0E" wp14:editId="60ED5EF0">
            <wp:simplePos x="0" y="0"/>
            <wp:positionH relativeFrom="column">
              <wp:posOffset>584835</wp:posOffset>
            </wp:positionH>
            <wp:positionV relativeFrom="paragraph">
              <wp:posOffset>1720215</wp:posOffset>
            </wp:positionV>
            <wp:extent cx="1347935" cy="100965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9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D33" w:rsidRPr="00FC5D33">
        <w:rPr>
          <w:noProof/>
        </w:rPr>
        <w:drawing>
          <wp:anchor distT="0" distB="0" distL="114300" distR="114300" simplePos="0" relativeHeight="251677696" behindDoc="1" locked="0" layoutInCell="1" allowOverlap="1" wp14:anchorId="595E5049" wp14:editId="123AD5A4">
            <wp:simplePos x="0" y="0"/>
            <wp:positionH relativeFrom="column">
              <wp:posOffset>1804034</wp:posOffset>
            </wp:positionH>
            <wp:positionV relativeFrom="paragraph">
              <wp:posOffset>1814945</wp:posOffset>
            </wp:positionV>
            <wp:extent cx="2847975" cy="2133721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618" cy="2137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D33">
        <w:rPr>
          <w:noProof/>
        </w:rPr>
        <w:drawing>
          <wp:inline distT="0" distB="0" distL="0" distR="0" wp14:anchorId="7622B53D" wp14:editId="2C8FDBFF">
            <wp:extent cx="3488508" cy="1962150"/>
            <wp:effectExtent l="0" t="0" r="0" b="0"/>
            <wp:docPr id="4" name="Imagem 4" descr="Resultado de imagem para barre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barreir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23" cy="19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2F94" w14:textId="77777777" w:rsidR="00FC5D33" w:rsidRPr="00FC5D33" w:rsidRDefault="00FC5D33" w:rsidP="00FC5D33">
      <w:pPr>
        <w:pStyle w:val="Corpodetexto"/>
      </w:pPr>
    </w:p>
    <w:p w14:paraId="1E630E78" w14:textId="77777777" w:rsidR="00672884" w:rsidRDefault="00FC5D33">
      <w:pPr>
        <w:pStyle w:val="Ttulo"/>
        <w:rPr>
          <w:rFonts w:ascii="Liberation Sans" w:eastAsia="Microsoft YaHei" w:hAnsi="Liberation San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657E2D3" wp14:editId="44A566F5">
            <wp:simplePos x="0" y="0"/>
            <wp:positionH relativeFrom="column">
              <wp:posOffset>-300990</wp:posOffset>
            </wp:positionH>
            <wp:positionV relativeFrom="paragraph">
              <wp:posOffset>163195</wp:posOffset>
            </wp:positionV>
            <wp:extent cx="2260444" cy="1695450"/>
            <wp:effectExtent l="0" t="0" r="0" b="0"/>
            <wp:wrapNone/>
            <wp:docPr id="8" name="Imagem 8" descr="Resultado de imagem para arte barre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arte barreir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44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86BA896" wp14:editId="752F4553">
            <wp:simplePos x="0" y="0"/>
            <wp:positionH relativeFrom="column">
              <wp:posOffset>4501515</wp:posOffset>
            </wp:positionH>
            <wp:positionV relativeFrom="paragraph">
              <wp:posOffset>239395</wp:posOffset>
            </wp:positionV>
            <wp:extent cx="2031859" cy="1524000"/>
            <wp:effectExtent l="0" t="0" r="0" b="0"/>
            <wp:wrapNone/>
            <wp:docPr id="7" name="Imagem 7" descr="Resultado de imagem para adao barre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adao barrei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85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ED2EE" w14:textId="1BDAA172" w:rsidR="00672884" w:rsidRPr="00FC5D33" w:rsidRDefault="005F3824">
      <w:pPr>
        <w:pStyle w:val="Ttulo"/>
        <w:rPr>
          <w:rFonts w:ascii="Liberation Sans" w:eastAsia="Microsoft YaHei" w:hAnsi="Liberation Sans"/>
          <w:color w:val="FFFFFF" w:themeColor="background1"/>
          <w:highlight w:val="black"/>
        </w:rPr>
      </w:pPr>
      <w:r w:rsidRPr="00FC5D33">
        <w:rPr>
          <w:rFonts w:eastAsia="Microsoft YaHei"/>
          <w:color w:val="FFFFFF" w:themeColor="background1"/>
          <w:highlight w:val="black"/>
        </w:rPr>
        <w:t>Prova de Aptidão profissional</w:t>
      </w:r>
    </w:p>
    <w:p w14:paraId="745EDD48" w14:textId="7654F5B9" w:rsidR="00672884" w:rsidRPr="00FC5D33" w:rsidRDefault="00FC5D33">
      <w:pPr>
        <w:pStyle w:val="Ttulo"/>
        <w:rPr>
          <w:rFonts w:ascii="Liberation Sans" w:eastAsia="Microsoft YaHei" w:hAnsi="Liberation Sans"/>
          <w:color w:val="FFFFFF" w:themeColor="background1"/>
        </w:rPr>
      </w:pPr>
      <w:r w:rsidRPr="00FC5D33">
        <w:rPr>
          <w:rFonts w:eastAsia="Microsoft YaHei"/>
          <w:color w:val="FFFFFF" w:themeColor="background1"/>
          <w:highlight w:val="black"/>
        </w:rPr>
        <w:t xml:space="preserve"> </w:t>
      </w:r>
      <w:r w:rsidR="005F3824" w:rsidRPr="00FC5D33">
        <w:rPr>
          <w:rFonts w:eastAsia="Microsoft YaHei"/>
          <w:color w:val="FFFFFF" w:themeColor="background1"/>
          <w:highlight w:val="black"/>
        </w:rPr>
        <w:t>[</w:t>
      </w:r>
      <w:r w:rsidRPr="00FC5D33">
        <w:rPr>
          <w:rFonts w:eastAsia="Microsoft YaHei"/>
          <w:color w:val="FFFFFF" w:themeColor="background1"/>
          <w:highlight w:val="black"/>
        </w:rPr>
        <w:t>Turismo no Barreiro</w:t>
      </w:r>
      <w:r w:rsidR="005F3824" w:rsidRPr="00FC5D33">
        <w:rPr>
          <w:rFonts w:eastAsia="Microsoft YaHei"/>
          <w:color w:val="FFFFFF" w:themeColor="background1"/>
          <w:highlight w:val="black"/>
        </w:rPr>
        <w:t>]</w:t>
      </w:r>
    </w:p>
    <w:p w14:paraId="765C17C7" w14:textId="702D2BA2" w:rsidR="00672884" w:rsidRDefault="00672884">
      <w:pPr>
        <w:pStyle w:val="Corpodetexto"/>
      </w:pPr>
    </w:p>
    <w:p w14:paraId="46091A9D" w14:textId="29359A49" w:rsidR="00672884" w:rsidRDefault="00FC5D33">
      <w:pPr>
        <w:pStyle w:val="Corpodetexto"/>
      </w:pPr>
      <w:r w:rsidRPr="00FC5D33">
        <w:rPr>
          <w:noProof/>
        </w:rPr>
        <w:drawing>
          <wp:anchor distT="0" distB="0" distL="114300" distR="114300" simplePos="0" relativeHeight="251686912" behindDoc="1" locked="0" layoutInCell="1" allowOverlap="1" wp14:anchorId="5031876D" wp14:editId="4DCDCF3E">
            <wp:simplePos x="0" y="0"/>
            <wp:positionH relativeFrom="column">
              <wp:posOffset>2156460</wp:posOffset>
            </wp:positionH>
            <wp:positionV relativeFrom="paragraph">
              <wp:posOffset>140970</wp:posOffset>
            </wp:positionV>
            <wp:extent cx="2552700" cy="179070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0" locked="0" layoutInCell="1" allowOverlap="1" wp14:anchorId="4C87C1F5" wp14:editId="0F28AC89">
            <wp:simplePos x="0" y="0"/>
            <wp:positionH relativeFrom="column">
              <wp:posOffset>518160</wp:posOffset>
            </wp:positionH>
            <wp:positionV relativeFrom="paragraph">
              <wp:posOffset>7620</wp:posOffset>
            </wp:positionV>
            <wp:extent cx="2497455" cy="1667051"/>
            <wp:effectExtent l="0" t="0" r="0" b="0"/>
            <wp:wrapNone/>
            <wp:docPr id="5" name="Imagem 5" descr="Resultado de imagem para barreiro bande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barreiro bandei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69" cy="168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5D33">
        <w:rPr>
          <w:noProof/>
        </w:rPr>
        <w:drawing>
          <wp:anchor distT="0" distB="0" distL="114300" distR="114300" simplePos="0" relativeHeight="251653120" behindDoc="0" locked="0" layoutInCell="1" allowOverlap="1" wp14:anchorId="266FBB5E" wp14:editId="2773D673">
            <wp:simplePos x="0" y="0"/>
            <wp:positionH relativeFrom="column">
              <wp:posOffset>3670935</wp:posOffset>
            </wp:positionH>
            <wp:positionV relativeFrom="paragraph">
              <wp:posOffset>7620</wp:posOffset>
            </wp:positionV>
            <wp:extent cx="2452660" cy="163830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ED379" w14:textId="5BEE6ED0" w:rsidR="00672884" w:rsidRDefault="00672884">
      <w:pPr>
        <w:pStyle w:val="Corpodetexto"/>
      </w:pPr>
    </w:p>
    <w:p w14:paraId="7913AC02" w14:textId="77777777" w:rsidR="00672884" w:rsidRDefault="00672884">
      <w:pPr>
        <w:pStyle w:val="Corpodetexto"/>
      </w:pPr>
    </w:p>
    <w:p w14:paraId="02BACDE1" w14:textId="77777777" w:rsidR="00672884" w:rsidRDefault="00672884">
      <w:pPr>
        <w:pStyle w:val="Corpodetexto"/>
      </w:pPr>
    </w:p>
    <w:p w14:paraId="5378DBAC" w14:textId="77777777" w:rsidR="00672884" w:rsidRDefault="00672884"/>
    <w:p w14:paraId="5E903265" w14:textId="77777777" w:rsidR="00672884" w:rsidRDefault="00672884"/>
    <w:p w14:paraId="5CEA4686" w14:textId="77777777" w:rsidR="00672884" w:rsidRDefault="00672884"/>
    <w:p w14:paraId="22A069DC" w14:textId="77777777" w:rsidR="00672884" w:rsidRDefault="00672884"/>
    <w:p w14:paraId="7F09D4F7" w14:textId="77777777" w:rsidR="00672884" w:rsidRDefault="00672884"/>
    <w:p w14:paraId="373C02D7" w14:textId="23BE6331" w:rsidR="00672884" w:rsidRDefault="00672884"/>
    <w:p w14:paraId="59F012E9" w14:textId="2A574C01" w:rsidR="00F4021B" w:rsidRDefault="00F4021B"/>
    <w:p w14:paraId="720B7F94" w14:textId="3E2A39F7" w:rsidR="00F4021B" w:rsidRDefault="00F4021B"/>
    <w:p w14:paraId="74FE9377" w14:textId="656C3B28" w:rsidR="00F4021B" w:rsidRDefault="00F4021B"/>
    <w:p w14:paraId="04266259" w14:textId="4F97AAA0" w:rsidR="00F4021B" w:rsidRDefault="00F4021B"/>
    <w:p w14:paraId="0879A21B" w14:textId="3D4CA174" w:rsidR="00F4021B" w:rsidRDefault="00F4021B"/>
    <w:p w14:paraId="3FDAA918" w14:textId="4295E246" w:rsidR="00F4021B" w:rsidRDefault="00F4021B"/>
    <w:p w14:paraId="0B166822" w14:textId="75A58583" w:rsidR="00F4021B" w:rsidRDefault="00F4021B"/>
    <w:p w14:paraId="69FFF663" w14:textId="1B9C214A" w:rsidR="00F4021B" w:rsidRDefault="00F4021B"/>
    <w:p w14:paraId="4FB5C7E2" w14:textId="0BC20531" w:rsidR="00F4021B" w:rsidRDefault="00F4021B"/>
    <w:p w14:paraId="2D4DE558" w14:textId="206431D2" w:rsidR="00F4021B" w:rsidRDefault="00F4021B"/>
    <w:p w14:paraId="3ED7F864" w14:textId="7E60E985" w:rsidR="00F4021B" w:rsidRDefault="00F4021B"/>
    <w:p w14:paraId="66EB814F" w14:textId="73CCA669" w:rsidR="00F4021B" w:rsidRDefault="00F4021B"/>
    <w:p w14:paraId="0D190DDF" w14:textId="1535E414" w:rsidR="00F4021B" w:rsidRDefault="00F4021B"/>
    <w:p w14:paraId="41862816" w14:textId="77777777" w:rsidR="00F4021B" w:rsidRDefault="00F4021B"/>
    <w:p w14:paraId="1445B65E" w14:textId="77777777" w:rsidR="00672884" w:rsidRDefault="00672884"/>
    <w:p w14:paraId="5171F9D5" w14:textId="77777777" w:rsidR="00672884" w:rsidRDefault="005F3824">
      <w:pPr>
        <w:jc w:val="center"/>
      </w:pPr>
      <w:r>
        <w:t>Ricardo Marques Quirino</w:t>
      </w:r>
    </w:p>
    <w:p w14:paraId="1C8A3760" w14:textId="77777777" w:rsidR="00672884" w:rsidRDefault="005F3824">
      <w:pPr>
        <w:jc w:val="center"/>
      </w:pPr>
      <w:r>
        <w:rPr>
          <w:noProof/>
        </w:rPr>
        <w:lastRenderedPageBreak/>
        <w:drawing>
          <wp:anchor distT="0" distB="0" distL="0" distR="0" simplePos="0" relativeHeight="4" behindDoc="0" locked="0" layoutInCell="1" allowOverlap="1" wp14:anchorId="412F0373" wp14:editId="43A421FA">
            <wp:simplePos x="0" y="0"/>
            <wp:positionH relativeFrom="column">
              <wp:posOffset>3351530</wp:posOffset>
            </wp:positionH>
            <wp:positionV relativeFrom="paragraph">
              <wp:posOffset>129540</wp:posOffset>
            </wp:positionV>
            <wp:extent cx="1492885" cy="1245235"/>
            <wp:effectExtent l="0" t="0" r="0" b="0"/>
            <wp:wrapSquare wrapText="largest"/>
            <wp:docPr id="2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B0CED" w14:textId="77777777" w:rsidR="00672884" w:rsidRDefault="00672884">
      <w:pPr>
        <w:jc w:val="center"/>
      </w:pPr>
    </w:p>
    <w:p w14:paraId="74ABE2FF" w14:textId="77777777" w:rsidR="00672884" w:rsidRDefault="00672884">
      <w:pPr>
        <w:jc w:val="center"/>
      </w:pPr>
    </w:p>
    <w:p w14:paraId="01303711" w14:textId="77777777" w:rsidR="00672884" w:rsidRDefault="00672884">
      <w:pPr>
        <w:jc w:val="center"/>
      </w:pPr>
    </w:p>
    <w:p w14:paraId="31BD4657" w14:textId="77777777" w:rsidR="00672884" w:rsidRDefault="005F3824">
      <w:pPr>
        <w:jc w:val="center"/>
      </w:pPr>
      <w:r>
        <w:t>Agrupamento de Escolas do Barreiro</w:t>
      </w:r>
    </w:p>
    <w:p w14:paraId="4540562B" w14:textId="77777777" w:rsidR="00672884" w:rsidRDefault="00672884">
      <w:pPr>
        <w:jc w:val="center"/>
      </w:pPr>
    </w:p>
    <w:p w14:paraId="50367770" w14:textId="77777777" w:rsidR="00672884" w:rsidRDefault="00672884">
      <w:pPr>
        <w:jc w:val="center"/>
      </w:pPr>
    </w:p>
    <w:p w14:paraId="5490F4AE" w14:textId="77777777" w:rsidR="00672884" w:rsidRDefault="00672884">
      <w:pPr>
        <w:jc w:val="center"/>
      </w:pPr>
    </w:p>
    <w:p w14:paraId="58078DC1" w14:textId="77777777" w:rsidR="00672884" w:rsidRDefault="005F3824">
      <w:pPr>
        <w:jc w:val="center"/>
      </w:pPr>
      <w:r>
        <w:rPr>
          <w:noProof/>
        </w:rPr>
        <w:drawing>
          <wp:anchor distT="0" distB="0" distL="0" distR="0" simplePos="0" relativeHeight="3" behindDoc="0" locked="0" layoutInCell="1" allowOverlap="1" wp14:anchorId="0AB84D70" wp14:editId="5B7F7E74">
            <wp:simplePos x="0" y="0"/>
            <wp:positionH relativeFrom="column">
              <wp:posOffset>3364230</wp:posOffset>
            </wp:positionH>
            <wp:positionV relativeFrom="paragraph">
              <wp:posOffset>133350</wp:posOffset>
            </wp:positionV>
            <wp:extent cx="1447165" cy="1202055"/>
            <wp:effectExtent l="0" t="0" r="0" b="0"/>
            <wp:wrapSquare wrapText="largest"/>
            <wp:docPr id="3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5F716" w14:textId="77777777" w:rsidR="00672884" w:rsidRDefault="00672884">
      <w:pPr>
        <w:jc w:val="center"/>
      </w:pPr>
    </w:p>
    <w:p w14:paraId="0F74D5E5" w14:textId="77777777" w:rsidR="00672884" w:rsidRDefault="00672884">
      <w:pPr>
        <w:jc w:val="center"/>
      </w:pPr>
    </w:p>
    <w:p w14:paraId="103E6FF0" w14:textId="77777777" w:rsidR="00672884" w:rsidRDefault="005F3824">
      <w:pPr>
        <w:jc w:val="center"/>
      </w:pPr>
      <w:r>
        <w:t>Curso Profissional de Programação e Gestão de Sistemas Informáticos</w:t>
      </w:r>
    </w:p>
    <w:p w14:paraId="4658F113" w14:textId="77777777" w:rsidR="00672884" w:rsidRDefault="00672884">
      <w:pPr>
        <w:jc w:val="center"/>
      </w:pPr>
    </w:p>
    <w:p w14:paraId="5D254A28" w14:textId="77777777" w:rsidR="00672884" w:rsidRDefault="00672884">
      <w:pPr>
        <w:jc w:val="center"/>
      </w:pPr>
    </w:p>
    <w:p w14:paraId="7A9ABBB7" w14:textId="77777777" w:rsidR="00672884" w:rsidRDefault="00672884">
      <w:pPr>
        <w:jc w:val="center"/>
      </w:pPr>
    </w:p>
    <w:p w14:paraId="1D205DDC" w14:textId="77777777" w:rsidR="00672884" w:rsidRDefault="00672884">
      <w:pPr>
        <w:jc w:val="center"/>
      </w:pPr>
    </w:p>
    <w:p w14:paraId="7DBD767E" w14:textId="77777777" w:rsidR="00672884" w:rsidRDefault="005F3824">
      <w:pPr>
        <w:jc w:val="center"/>
      </w:pPr>
      <w:r>
        <w:t>Relatório da prova de aptidão profissional</w:t>
      </w:r>
    </w:p>
    <w:p w14:paraId="6877BB1A" w14:textId="77777777" w:rsidR="00672884" w:rsidRDefault="00672884"/>
    <w:p w14:paraId="5451D40C" w14:textId="77777777" w:rsidR="00672884" w:rsidRDefault="005F3824">
      <w:pPr>
        <w:jc w:val="center"/>
      </w:pPr>
      <w:r>
        <w:t>Geo Qr code Reader Game</w:t>
      </w:r>
    </w:p>
    <w:p w14:paraId="6240B702" w14:textId="77777777" w:rsidR="00672884" w:rsidRDefault="005F3824">
      <w:pPr>
        <w:jc w:val="center"/>
      </w:pPr>
      <w:r>
        <w:t>QR_CODE_READER</w:t>
      </w:r>
    </w:p>
    <w:p w14:paraId="67B9C215" w14:textId="77777777" w:rsidR="00672884" w:rsidRDefault="00672884">
      <w:pPr>
        <w:jc w:val="center"/>
      </w:pPr>
    </w:p>
    <w:p w14:paraId="5C579138" w14:textId="77777777" w:rsidR="00672884" w:rsidRDefault="005F3824">
      <w:pPr>
        <w:jc w:val="center"/>
      </w:pPr>
      <w:r>
        <w:t>Ricardo Marques Quirino</w:t>
      </w:r>
    </w:p>
    <w:p w14:paraId="266AF945" w14:textId="77777777" w:rsidR="00672884" w:rsidRDefault="005F3824">
      <w:pPr>
        <w:jc w:val="center"/>
      </w:pPr>
      <w:r>
        <w:t>nº18</w:t>
      </w:r>
    </w:p>
    <w:p w14:paraId="70E9A36E" w14:textId="77777777" w:rsidR="00672884" w:rsidRDefault="005F3824">
      <w:pPr>
        <w:jc w:val="center"/>
      </w:pPr>
      <w:r>
        <w:t>Turma 12ºK</w:t>
      </w:r>
    </w:p>
    <w:p w14:paraId="4E2FAB38" w14:textId="77777777" w:rsidR="00672884" w:rsidRDefault="00672884">
      <w:pPr>
        <w:jc w:val="center"/>
      </w:pPr>
    </w:p>
    <w:p w14:paraId="15C871B7" w14:textId="77777777" w:rsidR="00672884" w:rsidRDefault="00672884">
      <w:pPr>
        <w:jc w:val="center"/>
      </w:pPr>
    </w:p>
    <w:p w14:paraId="45BF4250" w14:textId="77777777" w:rsidR="00672884" w:rsidRDefault="00672884">
      <w:pPr>
        <w:jc w:val="center"/>
      </w:pPr>
    </w:p>
    <w:p w14:paraId="555FBFD1" w14:textId="77777777" w:rsidR="00672884" w:rsidRDefault="00672884">
      <w:pPr>
        <w:jc w:val="center"/>
      </w:pPr>
    </w:p>
    <w:p w14:paraId="554E9D13" w14:textId="77777777" w:rsidR="00672884" w:rsidRDefault="00672884">
      <w:pPr>
        <w:jc w:val="center"/>
      </w:pPr>
    </w:p>
    <w:p w14:paraId="43ECCE2C" w14:textId="77777777" w:rsidR="00672884" w:rsidRDefault="00672884">
      <w:pPr>
        <w:jc w:val="center"/>
      </w:pPr>
    </w:p>
    <w:p w14:paraId="6EAE59E1" w14:textId="77777777" w:rsidR="00672884" w:rsidRDefault="00672884">
      <w:pPr>
        <w:jc w:val="center"/>
      </w:pPr>
    </w:p>
    <w:p w14:paraId="31BAFC28" w14:textId="77777777" w:rsidR="00672884" w:rsidRDefault="00672884">
      <w:pPr>
        <w:jc w:val="center"/>
      </w:pPr>
    </w:p>
    <w:p w14:paraId="6D686844" w14:textId="77777777" w:rsidR="00672884" w:rsidRDefault="00672884">
      <w:pPr>
        <w:jc w:val="center"/>
      </w:pPr>
    </w:p>
    <w:p w14:paraId="5974DB75" w14:textId="77777777" w:rsidR="00672884" w:rsidRDefault="00672884">
      <w:pPr>
        <w:jc w:val="center"/>
      </w:pPr>
    </w:p>
    <w:p w14:paraId="731400ED" w14:textId="77777777" w:rsidR="00672884" w:rsidRDefault="00672884">
      <w:pPr>
        <w:jc w:val="center"/>
      </w:pPr>
    </w:p>
    <w:p w14:paraId="617473BD" w14:textId="77777777" w:rsidR="00672884" w:rsidRDefault="00672884">
      <w:pPr>
        <w:jc w:val="center"/>
      </w:pPr>
    </w:p>
    <w:p w14:paraId="4B890C60" w14:textId="77777777" w:rsidR="00672884" w:rsidRDefault="00672884">
      <w:pPr>
        <w:jc w:val="center"/>
      </w:pPr>
    </w:p>
    <w:p w14:paraId="63AC9C3C" w14:textId="77777777" w:rsidR="00672884" w:rsidRDefault="00672884">
      <w:pPr>
        <w:jc w:val="center"/>
      </w:pPr>
    </w:p>
    <w:p w14:paraId="6FF29012" w14:textId="77777777" w:rsidR="00672884" w:rsidRDefault="00672884">
      <w:pPr>
        <w:jc w:val="center"/>
      </w:pPr>
    </w:p>
    <w:p w14:paraId="478E006B" w14:textId="77777777" w:rsidR="00672884" w:rsidRDefault="00672884">
      <w:pPr>
        <w:jc w:val="center"/>
      </w:pPr>
    </w:p>
    <w:p w14:paraId="2DB2E8B5" w14:textId="77777777" w:rsidR="00672884" w:rsidRDefault="00672884">
      <w:pPr>
        <w:jc w:val="center"/>
      </w:pPr>
    </w:p>
    <w:p w14:paraId="43962771" w14:textId="77777777" w:rsidR="00672884" w:rsidRDefault="00672884">
      <w:pPr>
        <w:jc w:val="center"/>
      </w:pPr>
    </w:p>
    <w:p w14:paraId="72740306" w14:textId="77777777" w:rsidR="00672884" w:rsidRDefault="00672884">
      <w:pPr>
        <w:jc w:val="center"/>
      </w:pPr>
    </w:p>
    <w:p w14:paraId="67A4E960" w14:textId="77777777" w:rsidR="00672884" w:rsidRDefault="00672884">
      <w:pPr>
        <w:jc w:val="center"/>
      </w:pPr>
    </w:p>
    <w:p w14:paraId="3C99ECCE" w14:textId="77777777" w:rsidR="00672884" w:rsidRDefault="00672884">
      <w:pPr>
        <w:jc w:val="center"/>
      </w:pPr>
    </w:p>
    <w:p w14:paraId="781E6802" w14:textId="77777777" w:rsidR="00672884" w:rsidRDefault="00672884">
      <w:pPr>
        <w:jc w:val="center"/>
      </w:pPr>
    </w:p>
    <w:p w14:paraId="41891860" w14:textId="77777777" w:rsidR="00672884" w:rsidRDefault="00672884">
      <w:pPr>
        <w:jc w:val="center"/>
      </w:pPr>
    </w:p>
    <w:p w14:paraId="28EA52A2" w14:textId="4070E047" w:rsidR="00F4021B" w:rsidRDefault="00F4021B">
      <w:pPr>
        <w:jc w:val="center"/>
      </w:pPr>
    </w:p>
    <w:p w14:paraId="4558CBF3" w14:textId="77777777" w:rsidR="00F4021B" w:rsidRDefault="00F4021B">
      <w:pPr>
        <w:jc w:val="center"/>
      </w:pPr>
    </w:p>
    <w:p w14:paraId="5482F0EE" w14:textId="77777777" w:rsidR="00FC5D33" w:rsidRDefault="00FC5D33">
      <w:pPr>
        <w:jc w:val="center"/>
      </w:pPr>
    </w:p>
    <w:p w14:paraId="3E61AD68" w14:textId="77777777" w:rsidR="00672884" w:rsidRDefault="00672884">
      <w:pPr>
        <w:jc w:val="center"/>
      </w:pPr>
    </w:p>
    <w:p w14:paraId="6AFC1672" w14:textId="3136FA4E" w:rsidR="00672884" w:rsidRDefault="00672884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52D6279" w14:textId="77777777" w:rsidR="00F4021B" w:rsidRPr="00F4021B" w:rsidRDefault="00F4021B">
      <w:pPr>
        <w:jc w:val="center"/>
        <w:rPr>
          <w:rFonts w:ascii="Times New Roman" w:hAnsi="Times New Roman" w:cs="Times New Roman"/>
        </w:rPr>
      </w:pPr>
    </w:p>
    <w:p w14:paraId="63F6169D" w14:textId="77777777" w:rsidR="00672884" w:rsidRPr="00F4021B" w:rsidRDefault="00672884">
      <w:pPr>
        <w:jc w:val="center"/>
        <w:rPr>
          <w:rFonts w:ascii="Times New Roman" w:hAnsi="Times New Roman" w:cs="Times New Roman"/>
        </w:rPr>
      </w:pPr>
    </w:p>
    <w:p w14:paraId="72CE60F8" w14:textId="77777777" w:rsidR="00672884" w:rsidRDefault="00672884">
      <w:pPr>
        <w:jc w:val="center"/>
      </w:pPr>
    </w:p>
    <w:p w14:paraId="726B056C" w14:textId="77777777" w:rsidR="00672884" w:rsidRDefault="00672884">
      <w:pPr>
        <w:jc w:val="center"/>
      </w:pPr>
    </w:p>
    <w:p w14:paraId="0EBBFFD7" w14:textId="77777777" w:rsidR="00672884" w:rsidRDefault="00672884">
      <w:pPr>
        <w:jc w:val="center"/>
      </w:pPr>
    </w:p>
    <w:p w14:paraId="5D529B78" w14:textId="77777777" w:rsidR="00672884" w:rsidRDefault="00672884">
      <w:pPr>
        <w:jc w:val="center"/>
      </w:pPr>
    </w:p>
    <w:p w14:paraId="4523258F" w14:textId="77777777" w:rsidR="00672884" w:rsidRDefault="00672884">
      <w:pPr>
        <w:jc w:val="center"/>
      </w:pPr>
    </w:p>
    <w:p w14:paraId="7064A60E" w14:textId="77777777" w:rsidR="00672884" w:rsidRDefault="00672884">
      <w:pPr>
        <w:jc w:val="center"/>
      </w:pPr>
    </w:p>
    <w:p w14:paraId="60434F62" w14:textId="77777777" w:rsidR="00672884" w:rsidRDefault="00672884">
      <w:pPr>
        <w:jc w:val="center"/>
      </w:pPr>
    </w:p>
    <w:p w14:paraId="11495CD0" w14:textId="77777777" w:rsidR="00672884" w:rsidRDefault="00672884">
      <w:pPr>
        <w:jc w:val="center"/>
      </w:pPr>
    </w:p>
    <w:p w14:paraId="467A54DB" w14:textId="77777777" w:rsidR="00672884" w:rsidRDefault="00672884">
      <w:pPr>
        <w:jc w:val="center"/>
      </w:pPr>
    </w:p>
    <w:p w14:paraId="5E161F5D" w14:textId="77777777" w:rsidR="00672884" w:rsidRDefault="00672884">
      <w:pPr>
        <w:jc w:val="center"/>
      </w:pPr>
    </w:p>
    <w:p w14:paraId="11BE0968" w14:textId="77777777" w:rsidR="00672884" w:rsidRDefault="00672884">
      <w:pPr>
        <w:jc w:val="center"/>
      </w:pPr>
    </w:p>
    <w:p w14:paraId="427B8D5C" w14:textId="77777777" w:rsidR="00672884" w:rsidRDefault="00672884">
      <w:pPr>
        <w:jc w:val="center"/>
      </w:pPr>
    </w:p>
    <w:p w14:paraId="18EACD34" w14:textId="77777777" w:rsidR="00672884" w:rsidRDefault="00672884">
      <w:pPr>
        <w:jc w:val="center"/>
      </w:pPr>
    </w:p>
    <w:p w14:paraId="02CF0203" w14:textId="77777777" w:rsidR="00672884" w:rsidRDefault="00672884">
      <w:pPr>
        <w:jc w:val="center"/>
      </w:pPr>
    </w:p>
    <w:p w14:paraId="5A8CD074" w14:textId="77777777" w:rsidR="00672884" w:rsidRDefault="00672884">
      <w:pPr>
        <w:jc w:val="center"/>
      </w:pPr>
    </w:p>
    <w:p w14:paraId="6725E827" w14:textId="77777777" w:rsidR="00672884" w:rsidRDefault="00672884">
      <w:pPr>
        <w:jc w:val="center"/>
      </w:pPr>
    </w:p>
    <w:p w14:paraId="3448143C" w14:textId="77777777" w:rsidR="00672884" w:rsidRDefault="00672884">
      <w:pPr>
        <w:jc w:val="center"/>
      </w:pPr>
    </w:p>
    <w:p w14:paraId="4C3D0322" w14:textId="77777777" w:rsidR="00672884" w:rsidRDefault="00672884">
      <w:pPr>
        <w:jc w:val="center"/>
      </w:pPr>
    </w:p>
    <w:p w14:paraId="5BAE182D" w14:textId="77777777" w:rsidR="00672884" w:rsidRDefault="00672884">
      <w:pPr>
        <w:jc w:val="center"/>
      </w:pPr>
    </w:p>
    <w:p w14:paraId="40E2549C" w14:textId="77777777" w:rsidR="00672884" w:rsidRDefault="00672884">
      <w:pPr>
        <w:jc w:val="center"/>
      </w:pPr>
    </w:p>
    <w:p w14:paraId="45D4AB7B" w14:textId="77777777" w:rsidR="00672884" w:rsidRDefault="00672884">
      <w:pPr>
        <w:jc w:val="center"/>
      </w:pPr>
    </w:p>
    <w:p w14:paraId="0AC35A1D" w14:textId="77777777" w:rsidR="00672884" w:rsidRDefault="00672884">
      <w:pPr>
        <w:jc w:val="center"/>
      </w:pPr>
    </w:p>
    <w:p w14:paraId="0364C881" w14:textId="77777777" w:rsidR="00672884" w:rsidRDefault="00672884">
      <w:pPr>
        <w:jc w:val="center"/>
      </w:pPr>
    </w:p>
    <w:p w14:paraId="4C6CB8A8" w14:textId="77777777" w:rsidR="00672884" w:rsidRDefault="00672884">
      <w:pPr>
        <w:jc w:val="center"/>
      </w:pPr>
    </w:p>
    <w:p w14:paraId="01F4DCED" w14:textId="77777777" w:rsidR="00672884" w:rsidRDefault="00672884">
      <w:pPr>
        <w:jc w:val="center"/>
      </w:pPr>
    </w:p>
    <w:p w14:paraId="29CC260C" w14:textId="77777777" w:rsidR="00672884" w:rsidRDefault="00672884">
      <w:pPr>
        <w:jc w:val="center"/>
      </w:pPr>
    </w:p>
    <w:p w14:paraId="17DC6BD0" w14:textId="77777777" w:rsidR="00672884" w:rsidRDefault="00672884">
      <w:pPr>
        <w:jc w:val="center"/>
      </w:pPr>
    </w:p>
    <w:p w14:paraId="7E20BFAF" w14:textId="77777777" w:rsidR="00672884" w:rsidRDefault="00672884">
      <w:pPr>
        <w:jc w:val="center"/>
      </w:pPr>
    </w:p>
    <w:p w14:paraId="49669476" w14:textId="77777777" w:rsidR="00672884" w:rsidRDefault="00672884">
      <w:pPr>
        <w:jc w:val="center"/>
      </w:pPr>
    </w:p>
    <w:p w14:paraId="7F5A3E51" w14:textId="77777777" w:rsidR="00672884" w:rsidRDefault="00672884">
      <w:pPr>
        <w:jc w:val="center"/>
      </w:pPr>
    </w:p>
    <w:p w14:paraId="4415A642" w14:textId="77777777" w:rsidR="00672884" w:rsidRDefault="00672884">
      <w:pPr>
        <w:jc w:val="center"/>
      </w:pPr>
    </w:p>
    <w:p w14:paraId="0D97FD22" w14:textId="77777777" w:rsidR="00672884" w:rsidRDefault="00672884">
      <w:pPr>
        <w:jc w:val="center"/>
      </w:pPr>
    </w:p>
    <w:p w14:paraId="1AD6BBF3" w14:textId="77777777" w:rsidR="00672884" w:rsidRDefault="00672884">
      <w:pPr>
        <w:jc w:val="center"/>
      </w:pPr>
    </w:p>
    <w:p w14:paraId="3AF50E67" w14:textId="77777777" w:rsidR="00672884" w:rsidRDefault="00672884">
      <w:pPr>
        <w:jc w:val="center"/>
      </w:pPr>
    </w:p>
    <w:p w14:paraId="663656F0" w14:textId="77777777" w:rsidR="00672884" w:rsidRDefault="00672884">
      <w:pPr>
        <w:jc w:val="center"/>
      </w:pPr>
    </w:p>
    <w:p w14:paraId="4DB22701" w14:textId="77777777" w:rsidR="00672884" w:rsidRDefault="00672884">
      <w:pPr>
        <w:jc w:val="center"/>
      </w:pPr>
    </w:p>
    <w:p w14:paraId="468F27D5" w14:textId="77777777" w:rsidR="00672884" w:rsidRDefault="00672884">
      <w:pPr>
        <w:jc w:val="center"/>
      </w:pPr>
    </w:p>
    <w:p w14:paraId="7CF7E161" w14:textId="77777777" w:rsidR="00672884" w:rsidRDefault="00672884">
      <w:pPr>
        <w:jc w:val="center"/>
      </w:pPr>
    </w:p>
    <w:p w14:paraId="4C8E3F9F" w14:textId="77777777" w:rsidR="00672884" w:rsidRDefault="00672884">
      <w:pPr>
        <w:jc w:val="center"/>
      </w:pPr>
    </w:p>
    <w:p w14:paraId="2237B9E4" w14:textId="59277128" w:rsidR="00672884" w:rsidRDefault="00672884" w:rsidP="00F4021B"/>
    <w:p w14:paraId="592CE405" w14:textId="2A348183" w:rsidR="00F4021B" w:rsidRDefault="00F4021B" w:rsidP="00F4021B"/>
    <w:p w14:paraId="3B59556F" w14:textId="6D2F4ACE" w:rsidR="00F4021B" w:rsidRDefault="00F4021B" w:rsidP="00F4021B"/>
    <w:p w14:paraId="4A55A59D" w14:textId="52BF5DB6" w:rsidR="00F4021B" w:rsidRDefault="00F4021B" w:rsidP="00F4021B"/>
    <w:p w14:paraId="127AFB9E" w14:textId="1313907A" w:rsidR="00F4021B" w:rsidRDefault="00F4021B" w:rsidP="00F4021B"/>
    <w:p w14:paraId="709A5502" w14:textId="6BBC32DF" w:rsidR="00F4021B" w:rsidRDefault="00F4021B" w:rsidP="00F4021B"/>
    <w:p w14:paraId="2DF88CAC" w14:textId="33397F79" w:rsidR="00F4021B" w:rsidRDefault="00F4021B" w:rsidP="00F4021B"/>
    <w:p w14:paraId="3FDC0865" w14:textId="77777777" w:rsidR="00F4021B" w:rsidRDefault="00F4021B" w:rsidP="00F4021B"/>
    <w:p w14:paraId="421AEECC" w14:textId="77777777" w:rsidR="00F4021B" w:rsidRDefault="00F4021B" w:rsidP="00F4021B"/>
    <w:p w14:paraId="4EE32297" w14:textId="77777777" w:rsidR="00672884" w:rsidRDefault="00672884">
      <w:pPr>
        <w:jc w:val="center"/>
      </w:pPr>
    </w:p>
    <w:p w14:paraId="7AB2CE9F" w14:textId="5BA917AD" w:rsidR="00672884" w:rsidRPr="00B87C38" w:rsidRDefault="005F382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87C38">
        <w:rPr>
          <w:rFonts w:ascii="Times New Roman" w:hAnsi="Times New Roman" w:cs="Times New Roman"/>
          <w:b/>
          <w:bCs/>
          <w:sz w:val="40"/>
          <w:szCs w:val="40"/>
        </w:rPr>
        <w:lastRenderedPageBreak/>
        <w:t>Índice</w:t>
      </w:r>
    </w:p>
    <w:p w14:paraId="00FE2849" w14:textId="40C07064" w:rsidR="008B7516" w:rsidRPr="00B87C38" w:rsidRDefault="008B7516" w:rsidP="00B87C38">
      <w:pPr>
        <w:rPr>
          <w:rFonts w:ascii="Times New Roman" w:hAnsi="Times New Roman" w:cs="Times New Roman"/>
          <w:sz w:val="32"/>
          <w:szCs w:val="32"/>
        </w:rPr>
      </w:pPr>
      <w:r w:rsidRPr="00B87C38">
        <w:rPr>
          <w:rFonts w:ascii="Times New Roman" w:hAnsi="Times New Roman" w:cs="Times New Roman"/>
          <w:sz w:val="32"/>
          <w:szCs w:val="32"/>
        </w:rPr>
        <w:t>Introdução</w:t>
      </w:r>
    </w:p>
    <w:p w14:paraId="2A86F69F" w14:textId="31A47622" w:rsidR="008B7516" w:rsidRPr="00B87C38" w:rsidRDefault="008B7516" w:rsidP="00B87C38">
      <w:pPr>
        <w:rPr>
          <w:rFonts w:ascii="Times New Roman" w:hAnsi="Times New Roman" w:cs="Times New Roman"/>
          <w:sz w:val="32"/>
          <w:szCs w:val="32"/>
        </w:rPr>
      </w:pPr>
      <w:r w:rsidRPr="00B87C38">
        <w:rPr>
          <w:rFonts w:ascii="Times New Roman" w:hAnsi="Times New Roman" w:cs="Times New Roman"/>
          <w:sz w:val="32"/>
          <w:szCs w:val="32"/>
        </w:rPr>
        <w:t>Resumo/Sumario</w:t>
      </w:r>
    </w:p>
    <w:p w14:paraId="0D54CCF9" w14:textId="706986D5" w:rsidR="008B7516" w:rsidRPr="00B87C38" w:rsidRDefault="008B7516" w:rsidP="00B87C38">
      <w:pPr>
        <w:rPr>
          <w:rFonts w:ascii="Times New Roman" w:hAnsi="Times New Roman" w:cs="Times New Roman"/>
          <w:sz w:val="32"/>
          <w:szCs w:val="32"/>
        </w:rPr>
      </w:pPr>
      <w:r w:rsidRPr="00B87C38">
        <w:rPr>
          <w:rFonts w:ascii="Times New Roman" w:hAnsi="Times New Roman" w:cs="Times New Roman"/>
          <w:sz w:val="32"/>
          <w:szCs w:val="32"/>
        </w:rPr>
        <w:t>Enquadramento</w:t>
      </w:r>
    </w:p>
    <w:p w14:paraId="57A725DE" w14:textId="0461275D" w:rsidR="008B7516" w:rsidRDefault="00C73B15" w:rsidP="00B87C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Dados a armazenar</w:t>
      </w:r>
    </w:p>
    <w:p w14:paraId="18BBDB35" w14:textId="2FB183E1" w:rsidR="00B87C38" w:rsidRPr="00B87C38" w:rsidRDefault="00B87C38" w:rsidP="00B87C38">
      <w:pPr>
        <w:rPr>
          <w:rFonts w:ascii="Times New Roman" w:hAnsi="Times New Roman" w:cs="Times New Roman"/>
          <w:sz w:val="32"/>
          <w:szCs w:val="32"/>
        </w:rPr>
      </w:pPr>
    </w:p>
    <w:p w14:paraId="7E647CB8" w14:textId="77777777" w:rsidR="008B7516" w:rsidRPr="00F4021B" w:rsidRDefault="008B7516" w:rsidP="008B7516">
      <w:pPr>
        <w:jc w:val="center"/>
        <w:rPr>
          <w:rFonts w:ascii="Times New Roman" w:hAnsi="Times New Roman" w:cs="Times New Roman"/>
        </w:rPr>
      </w:pPr>
    </w:p>
    <w:p w14:paraId="38ADACD0" w14:textId="77777777" w:rsidR="00672884" w:rsidRDefault="00672884">
      <w:pPr>
        <w:jc w:val="center"/>
      </w:pPr>
    </w:p>
    <w:p w14:paraId="79CB758F" w14:textId="77777777" w:rsidR="00672884" w:rsidRDefault="00672884">
      <w:pPr>
        <w:jc w:val="center"/>
      </w:pPr>
    </w:p>
    <w:p w14:paraId="0D69F287" w14:textId="77777777" w:rsidR="00672884" w:rsidRDefault="00672884">
      <w:pPr>
        <w:jc w:val="center"/>
      </w:pPr>
    </w:p>
    <w:p w14:paraId="3489D705" w14:textId="77777777" w:rsidR="00672884" w:rsidRDefault="00672884">
      <w:pPr>
        <w:jc w:val="center"/>
      </w:pPr>
    </w:p>
    <w:p w14:paraId="270ABA94" w14:textId="77777777" w:rsidR="00672884" w:rsidRDefault="00672884">
      <w:pPr>
        <w:jc w:val="center"/>
      </w:pPr>
    </w:p>
    <w:p w14:paraId="61A4787C" w14:textId="77777777" w:rsidR="00672884" w:rsidRDefault="00672884">
      <w:pPr>
        <w:jc w:val="center"/>
      </w:pPr>
    </w:p>
    <w:p w14:paraId="7DAF1A24" w14:textId="77777777" w:rsidR="00672884" w:rsidRDefault="00672884">
      <w:pPr>
        <w:jc w:val="center"/>
      </w:pPr>
    </w:p>
    <w:p w14:paraId="418AC2E6" w14:textId="77777777" w:rsidR="00672884" w:rsidRDefault="00672884">
      <w:pPr>
        <w:jc w:val="center"/>
      </w:pPr>
    </w:p>
    <w:p w14:paraId="0363DA15" w14:textId="77777777" w:rsidR="00672884" w:rsidRDefault="00672884">
      <w:pPr>
        <w:jc w:val="center"/>
      </w:pPr>
    </w:p>
    <w:p w14:paraId="28B21A04" w14:textId="77777777" w:rsidR="00672884" w:rsidRDefault="00672884">
      <w:pPr>
        <w:jc w:val="center"/>
      </w:pPr>
    </w:p>
    <w:p w14:paraId="539CE2BE" w14:textId="77777777" w:rsidR="00672884" w:rsidRDefault="00672884">
      <w:pPr>
        <w:jc w:val="center"/>
      </w:pPr>
    </w:p>
    <w:p w14:paraId="44B38451" w14:textId="77777777" w:rsidR="00672884" w:rsidRDefault="00672884">
      <w:pPr>
        <w:jc w:val="center"/>
      </w:pPr>
    </w:p>
    <w:p w14:paraId="35E7E37B" w14:textId="77777777" w:rsidR="00672884" w:rsidRPr="00B87C38" w:rsidRDefault="00672884">
      <w:pPr>
        <w:jc w:val="center"/>
        <w:rPr>
          <w:sz w:val="32"/>
          <w:szCs w:val="32"/>
        </w:rPr>
      </w:pPr>
    </w:p>
    <w:p w14:paraId="1C0EA72C" w14:textId="77777777" w:rsidR="00672884" w:rsidRPr="00B87C38" w:rsidRDefault="00672884">
      <w:pPr>
        <w:jc w:val="center"/>
        <w:rPr>
          <w:sz w:val="32"/>
          <w:szCs w:val="32"/>
        </w:rPr>
      </w:pPr>
    </w:p>
    <w:p w14:paraId="79301361" w14:textId="77777777" w:rsidR="00672884" w:rsidRPr="00B87C38" w:rsidRDefault="00672884">
      <w:pPr>
        <w:jc w:val="center"/>
        <w:rPr>
          <w:sz w:val="32"/>
          <w:szCs w:val="32"/>
        </w:rPr>
      </w:pPr>
    </w:p>
    <w:p w14:paraId="44646C9F" w14:textId="77777777" w:rsidR="00672884" w:rsidRPr="00B87C38" w:rsidRDefault="00672884">
      <w:pPr>
        <w:jc w:val="center"/>
        <w:rPr>
          <w:sz w:val="32"/>
          <w:szCs w:val="32"/>
        </w:rPr>
      </w:pPr>
    </w:p>
    <w:p w14:paraId="5BA7D751" w14:textId="77777777" w:rsidR="00672884" w:rsidRPr="00B87C38" w:rsidRDefault="00672884">
      <w:pPr>
        <w:jc w:val="center"/>
        <w:rPr>
          <w:sz w:val="32"/>
          <w:szCs w:val="32"/>
        </w:rPr>
      </w:pPr>
    </w:p>
    <w:p w14:paraId="50FC2A2C" w14:textId="77777777" w:rsidR="00672884" w:rsidRPr="00B87C38" w:rsidRDefault="00672884">
      <w:pPr>
        <w:jc w:val="center"/>
        <w:rPr>
          <w:sz w:val="32"/>
          <w:szCs w:val="32"/>
        </w:rPr>
      </w:pPr>
    </w:p>
    <w:p w14:paraId="74EABB77" w14:textId="77777777" w:rsidR="00672884" w:rsidRPr="00B87C38" w:rsidRDefault="00672884">
      <w:pPr>
        <w:jc w:val="center"/>
        <w:rPr>
          <w:sz w:val="32"/>
          <w:szCs w:val="32"/>
        </w:rPr>
      </w:pPr>
    </w:p>
    <w:p w14:paraId="6C26AA21" w14:textId="77777777" w:rsidR="00672884" w:rsidRPr="00B87C38" w:rsidRDefault="00672884">
      <w:pPr>
        <w:jc w:val="center"/>
        <w:rPr>
          <w:sz w:val="32"/>
          <w:szCs w:val="32"/>
        </w:rPr>
      </w:pPr>
    </w:p>
    <w:p w14:paraId="2259B564" w14:textId="77777777" w:rsidR="00672884" w:rsidRPr="00B87C38" w:rsidRDefault="00672884">
      <w:pPr>
        <w:jc w:val="center"/>
        <w:rPr>
          <w:sz w:val="32"/>
          <w:szCs w:val="32"/>
        </w:rPr>
      </w:pPr>
    </w:p>
    <w:p w14:paraId="66908B7A" w14:textId="77777777" w:rsidR="00672884" w:rsidRPr="00B87C38" w:rsidRDefault="00672884">
      <w:pPr>
        <w:jc w:val="center"/>
        <w:rPr>
          <w:sz w:val="32"/>
          <w:szCs w:val="32"/>
        </w:rPr>
      </w:pPr>
    </w:p>
    <w:p w14:paraId="5243B278" w14:textId="77777777" w:rsidR="00672884" w:rsidRPr="00B87C38" w:rsidRDefault="00672884">
      <w:pPr>
        <w:jc w:val="center"/>
        <w:rPr>
          <w:sz w:val="32"/>
          <w:szCs w:val="32"/>
        </w:rPr>
      </w:pPr>
    </w:p>
    <w:p w14:paraId="0A2275B2" w14:textId="77777777" w:rsidR="00672884" w:rsidRPr="00B87C38" w:rsidRDefault="00672884">
      <w:pPr>
        <w:jc w:val="center"/>
        <w:rPr>
          <w:sz w:val="32"/>
          <w:szCs w:val="32"/>
        </w:rPr>
      </w:pPr>
    </w:p>
    <w:p w14:paraId="6709E7CE" w14:textId="77777777" w:rsidR="00672884" w:rsidRPr="00B87C38" w:rsidRDefault="00672884">
      <w:pPr>
        <w:jc w:val="center"/>
        <w:rPr>
          <w:sz w:val="32"/>
          <w:szCs w:val="32"/>
        </w:rPr>
      </w:pPr>
    </w:p>
    <w:p w14:paraId="020EC83E" w14:textId="77777777" w:rsidR="00672884" w:rsidRPr="00B87C38" w:rsidRDefault="00672884">
      <w:pPr>
        <w:jc w:val="center"/>
        <w:rPr>
          <w:sz w:val="32"/>
          <w:szCs w:val="32"/>
        </w:rPr>
      </w:pPr>
    </w:p>
    <w:p w14:paraId="0C24B669" w14:textId="77777777" w:rsidR="00672884" w:rsidRPr="00B87C38" w:rsidRDefault="00672884">
      <w:pPr>
        <w:jc w:val="center"/>
        <w:rPr>
          <w:sz w:val="32"/>
          <w:szCs w:val="32"/>
        </w:rPr>
      </w:pPr>
    </w:p>
    <w:p w14:paraId="7776A359" w14:textId="77777777" w:rsidR="00672884" w:rsidRPr="00B87C38" w:rsidRDefault="00672884">
      <w:pPr>
        <w:jc w:val="center"/>
        <w:rPr>
          <w:sz w:val="32"/>
          <w:szCs w:val="32"/>
        </w:rPr>
      </w:pPr>
    </w:p>
    <w:p w14:paraId="1D658FED" w14:textId="77777777" w:rsidR="00672884" w:rsidRPr="00B87C38" w:rsidRDefault="00672884">
      <w:pPr>
        <w:jc w:val="center"/>
        <w:rPr>
          <w:sz w:val="32"/>
          <w:szCs w:val="32"/>
        </w:rPr>
      </w:pPr>
    </w:p>
    <w:p w14:paraId="5C4F325D" w14:textId="77777777" w:rsidR="00672884" w:rsidRPr="00B87C38" w:rsidRDefault="00672884">
      <w:pPr>
        <w:jc w:val="center"/>
        <w:rPr>
          <w:sz w:val="32"/>
          <w:szCs w:val="32"/>
        </w:rPr>
      </w:pPr>
    </w:p>
    <w:p w14:paraId="654C0D9F" w14:textId="77777777" w:rsidR="00672884" w:rsidRPr="00B87C38" w:rsidRDefault="00672884">
      <w:pPr>
        <w:jc w:val="center"/>
        <w:rPr>
          <w:sz w:val="32"/>
          <w:szCs w:val="32"/>
        </w:rPr>
      </w:pPr>
    </w:p>
    <w:p w14:paraId="20C72920" w14:textId="0D23D159" w:rsidR="00672884" w:rsidRDefault="00672884" w:rsidP="00B87C38">
      <w:pPr>
        <w:rPr>
          <w:sz w:val="32"/>
          <w:szCs w:val="32"/>
        </w:rPr>
      </w:pPr>
    </w:p>
    <w:p w14:paraId="3222EDBE" w14:textId="77777777" w:rsidR="00B87C38" w:rsidRPr="00B87C38" w:rsidRDefault="00B87C38" w:rsidP="00B87C38">
      <w:pPr>
        <w:rPr>
          <w:sz w:val="32"/>
          <w:szCs w:val="32"/>
        </w:rPr>
      </w:pPr>
    </w:p>
    <w:p w14:paraId="138163CE" w14:textId="1E2FC1E6" w:rsidR="00672884" w:rsidRDefault="0067288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B49E974" w14:textId="77777777" w:rsidR="00C73B15" w:rsidRPr="00B87C38" w:rsidRDefault="00C73B1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C9D6A5" w14:textId="77777777" w:rsidR="008B7516" w:rsidRPr="00B87C38" w:rsidRDefault="008B7516" w:rsidP="008B7516">
      <w:pPr>
        <w:jc w:val="center"/>
        <w:rPr>
          <w:rFonts w:ascii="Times New Roman" w:hAnsi="Times New Roman" w:cs="Times New Roman"/>
          <w:sz w:val="32"/>
          <w:szCs w:val="32"/>
        </w:rPr>
      </w:pPr>
      <w:r w:rsidRPr="00B87C38">
        <w:rPr>
          <w:rFonts w:ascii="Times New Roman" w:hAnsi="Times New Roman" w:cs="Times New Roman"/>
          <w:sz w:val="32"/>
          <w:szCs w:val="32"/>
        </w:rPr>
        <w:lastRenderedPageBreak/>
        <w:t>1-Introdução</w:t>
      </w:r>
    </w:p>
    <w:p w14:paraId="65DE8BA2" w14:textId="7011ACC1" w:rsidR="00672884" w:rsidRPr="00B87C38" w:rsidRDefault="0067288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65BB1B" w14:textId="77777777" w:rsidR="008B7516" w:rsidRPr="00B87C38" w:rsidRDefault="008B7516" w:rsidP="008B7516">
      <w:pPr>
        <w:jc w:val="center"/>
        <w:rPr>
          <w:rFonts w:ascii="Times New Roman" w:hAnsi="Times New Roman" w:cs="Times New Roman"/>
          <w:sz w:val="32"/>
          <w:szCs w:val="32"/>
        </w:rPr>
      </w:pPr>
      <w:r w:rsidRPr="00B87C38">
        <w:rPr>
          <w:rFonts w:ascii="Times New Roman" w:hAnsi="Times New Roman" w:cs="Times New Roman"/>
          <w:sz w:val="32"/>
          <w:szCs w:val="32"/>
        </w:rPr>
        <w:t>Resumo/Sumario</w:t>
      </w:r>
    </w:p>
    <w:p w14:paraId="29C7BFAB" w14:textId="77777777" w:rsidR="008B7516" w:rsidRPr="00B87C38" w:rsidRDefault="008B7516" w:rsidP="008B75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8F3FD2" w14:textId="21CA460C" w:rsidR="008B7516" w:rsidRPr="00B87C38" w:rsidRDefault="00C73B15" w:rsidP="008B75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Realizar uma base de dados com o objetivos de armazenar dados relativamente ás compra existentes na Loja do Ultra Rails </w:t>
      </w:r>
    </w:p>
    <w:p w14:paraId="36905A25" w14:textId="77777777" w:rsidR="008B7516" w:rsidRPr="00B87C38" w:rsidRDefault="008B7516" w:rsidP="008B75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11D6983" w14:textId="77777777" w:rsidR="008B7516" w:rsidRPr="00B87C38" w:rsidRDefault="008B751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1FA2074" w14:textId="014553B6" w:rsidR="00672884" w:rsidRPr="00C73B15" w:rsidRDefault="005F3824" w:rsidP="008B751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B15">
        <w:rPr>
          <w:rFonts w:ascii="Times New Roman" w:hAnsi="Times New Roman" w:cs="Times New Roman"/>
          <w:b/>
          <w:bCs/>
          <w:sz w:val="36"/>
          <w:szCs w:val="36"/>
        </w:rPr>
        <w:t>Enquadramento</w:t>
      </w:r>
    </w:p>
    <w:p w14:paraId="73BBAD85" w14:textId="77777777" w:rsidR="00672884" w:rsidRPr="00B87C38" w:rsidRDefault="005F3824">
      <w:pPr>
        <w:jc w:val="center"/>
        <w:rPr>
          <w:rFonts w:ascii="Times New Roman" w:hAnsi="Times New Roman" w:cs="Times New Roman"/>
          <w:sz w:val="32"/>
          <w:szCs w:val="32"/>
        </w:rPr>
      </w:pPr>
      <w:r w:rsidRPr="00B87C38">
        <w:rPr>
          <w:rFonts w:ascii="Times New Roman" w:hAnsi="Times New Roman" w:cs="Times New Roman"/>
          <w:sz w:val="32"/>
          <w:szCs w:val="32"/>
        </w:rPr>
        <w:t>Relatorio elaborado nas aulas de preparação para a pap e em casa do aluno responsável pela mesma</w:t>
      </w:r>
    </w:p>
    <w:p w14:paraId="01FCCE0B" w14:textId="77777777" w:rsidR="00672884" w:rsidRPr="00C73B15" w:rsidRDefault="0067288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D57371" w14:textId="2EBA79A3" w:rsidR="00FE38A4" w:rsidRPr="00C73B15" w:rsidRDefault="00FE38A4" w:rsidP="00B87C38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42D935E9" w14:textId="5B68E750" w:rsidR="00FE38A4" w:rsidRPr="00C73B15" w:rsidRDefault="00C73B15" w:rsidP="00C73B15">
      <w:pPr>
        <w:ind w:left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73B15">
        <w:rPr>
          <w:rFonts w:ascii="Times New Roman" w:hAnsi="Times New Roman" w:cs="Times New Roman"/>
          <w:b/>
          <w:bCs/>
          <w:sz w:val="36"/>
          <w:szCs w:val="36"/>
        </w:rPr>
        <w:t>Dados a armazenar</w:t>
      </w:r>
    </w:p>
    <w:p w14:paraId="759F1ED4" w14:textId="012870AB" w:rsidR="00FE38A4" w:rsidRDefault="00C73B15" w:rsidP="00B87C38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Para esta base de daods vamos necessitar de armazeenar alguma informaçoes referentes, não apenas ao produto mas tambem relativamente ao cliente...</w:t>
      </w:r>
    </w:p>
    <w:p w14:paraId="27F77088" w14:textId="1C34BB6C" w:rsidR="00C73B15" w:rsidRDefault="00C73B15" w:rsidP="00B87C38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Relativamente ao cliente sera necessario saber o Nome, NIF, Morada, Tlmvl.</w:t>
      </w:r>
    </w:p>
    <w:p w14:paraId="2E06D2FC" w14:textId="77777777" w:rsidR="00C73B15" w:rsidRDefault="00C73B15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412FC05" w14:textId="6B37F81E" w:rsidR="00FE38A4" w:rsidRDefault="00C73B15" w:rsidP="00C73B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Relativamente a compra sera necesario o tipo de pagamento do mesmo, no nosso caso a loja apenas aceita dinheiro por paypal ou dinheiro real</w:t>
      </w:r>
      <w:r w:rsidR="00B87AFD">
        <w:rPr>
          <w:rFonts w:ascii="Times New Roman" w:hAnsi="Times New Roman" w:cs="Times New Roman"/>
          <w:sz w:val="32"/>
          <w:szCs w:val="32"/>
        </w:rPr>
        <w:t xml:space="preserve"> ou seja real/paypal...</w:t>
      </w:r>
    </w:p>
    <w:p w14:paraId="2D82EC9F" w14:textId="68529E43" w:rsidR="00C73B15" w:rsidRDefault="00C73B15" w:rsidP="00B87C38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(relembro que isto é uma simulação ou seja não sera envolvido dinheiro a serio)</w:t>
      </w:r>
    </w:p>
    <w:p w14:paraId="448E624E" w14:textId="70BB5897" w:rsidR="00C73B15" w:rsidRDefault="00C73B15" w:rsidP="00B87C38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Será necessario o idproduto do produto em questão, sera necessario associar a compra ao cliente sendo assim o nif</w:t>
      </w:r>
    </w:p>
    <w:p w14:paraId="5E427B03" w14:textId="50CC799D" w:rsidR="00C73B15" w:rsidRDefault="00C73B15" w:rsidP="00B87C38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 o preço do carrinho</w:t>
      </w:r>
    </w:p>
    <w:p w14:paraId="4F624D8E" w14:textId="09463268" w:rsidR="00C73B15" w:rsidRDefault="00C73B15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35AF59C1" w14:textId="77777777" w:rsidR="005E1193" w:rsidRDefault="005E1193" w:rsidP="005E1193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Falando dos produtos, sera necessario haver um idproduto para todos os produtos... a quantidade em stock o tipo do produto</w:t>
      </w:r>
    </w:p>
    <w:p w14:paraId="06320F2E" w14:textId="77777777" w:rsidR="005E1193" w:rsidRDefault="005E1193" w:rsidP="005E1193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Os produtos, são produtos tipicamente portugueses e estes são:</w:t>
      </w:r>
    </w:p>
    <w:p w14:paraId="65086FE2" w14:textId="3E43F0C8" w:rsidR="00C73B15" w:rsidRDefault="005E1193" w:rsidP="005E119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Galo de Barcelos</w:t>
      </w:r>
    </w:p>
    <w:p w14:paraId="4F7908A4" w14:textId="4671BAC4" w:rsidR="005E1193" w:rsidRDefault="005E1193" w:rsidP="005E119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Vinho do Porto</w:t>
      </w:r>
    </w:p>
    <w:p w14:paraId="1416D383" w14:textId="72E28EC4" w:rsidR="005E1193" w:rsidRDefault="005E1193" w:rsidP="005E119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Adulfo</w:t>
      </w:r>
    </w:p>
    <w:p w14:paraId="788BED3C" w14:textId="2DA2D6F8" w:rsidR="005E1193" w:rsidRDefault="005E1193" w:rsidP="005E119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Licor 35</w:t>
      </w:r>
    </w:p>
    <w:p w14:paraId="5B1DC408" w14:textId="50E5A86F" w:rsidR="005E1193" w:rsidRDefault="005E1193" w:rsidP="005E119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Cascol do Barreirense</w:t>
      </w:r>
    </w:p>
    <w:p w14:paraId="157B9D6B" w14:textId="12086853" w:rsidR="005E1193" w:rsidRDefault="005E1193" w:rsidP="005E119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Queijo</w:t>
      </w:r>
    </w:p>
    <w:p w14:paraId="6796E8A1" w14:textId="3AACB7CA" w:rsidR="00B87AFD" w:rsidRDefault="00B87AFD" w:rsidP="00B87A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 idfuncionario, por falar em funcionarios, os funionarios tambem posuiram a sua tabela tendo esta os seguintes dados</w:t>
      </w:r>
    </w:p>
    <w:p w14:paraId="0F13A5EA" w14:textId="5A2C0D57" w:rsidR="00B87AFD" w:rsidRDefault="00B87AFD" w:rsidP="00B87A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Idfuncionario, nome, tlm</w:t>
      </w:r>
    </w:p>
    <w:p w14:paraId="0B9025B0" w14:textId="3402785A" w:rsidR="00B87AFD" w:rsidRDefault="00B87AFD" w:rsidP="00B87AFD">
      <w:pPr>
        <w:rPr>
          <w:rFonts w:ascii="Times New Roman" w:hAnsi="Times New Roman" w:cs="Times New Roman"/>
          <w:sz w:val="32"/>
          <w:szCs w:val="32"/>
        </w:rPr>
      </w:pPr>
    </w:p>
    <w:p w14:paraId="5DCFDD00" w14:textId="0A5E2DB5" w:rsidR="00B87AFD" w:rsidRDefault="00B87AFD" w:rsidP="00B87AFD">
      <w:pPr>
        <w:rPr>
          <w:rFonts w:ascii="Times New Roman" w:hAnsi="Times New Roman" w:cs="Times New Roman"/>
          <w:sz w:val="32"/>
          <w:szCs w:val="32"/>
        </w:rPr>
      </w:pPr>
    </w:p>
    <w:p w14:paraId="5A0C3106" w14:textId="77777777" w:rsidR="00B87AFD" w:rsidRPr="00B87AFD" w:rsidRDefault="00B87AFD" w:rsidP="00B87AFD">
      <w:pPr>
        <w:rPr>
          <w:rFonts w:ascii="Times New Roman" w:hAnsi="Times New Roman" w:cs="Times New Roman"/>
          <w:sz w:val="32"/>
          <w:szCs w:val="32"/>
        </w:rPr>
      </w:pPr>
    </w:p>
    <w:p w14:paraId="59E22BFA" w14:textId="27E8F363" w:rsidR="00FF67CA" w:rsidRDefault="00FF67CA" w:rsidP="00FF67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 tambem sera necessario, possuir o tipo do produto, se é consumivel ou não e caso o mesmo seja consumivel a sua data de validade </w:t>
      </w:r>
    </w:p>
    <w:p w14:paraId="2ECDF18F" w14:textId="2DB8D790" w:rsidR="00FF67CA" w:rsidRDefault="00FF67CA" w:rsidP="00FF67CA">
      <w:pPr>
        <w:rPr>
          <w:rFonts w:ascii="Times New Roman" w:hAnsi="Times New Roman" w:cs="Times New Roman"/>
          <w:sz w:val="32"/>
          <w:szCs w:val="32"/>
        </w:rPr>
      </w:pPr>
    </w:p>
    <w:p w14:paraId="27327645" w14:textId="3643C99A" w:rsidR="00FF67CA" w:rsidRDefault="00FF67CA" w:rsidP="00FF67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necessidade  de repoição de stock não sera uma preocupação a ser resolvida em meeio informatico pois sera preenchida manualmente pelo autor do projeto</w:t>
      </w:r>
    </w:p>
    <w:p w14:paraId="6199FBA0" w14:textId="2821540F" w:rsidR="00B87AFD" w:rsidRPr="00FF67CA" w:rsidRDefault="00B87AFD" w:rsidP="00FF67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Numa abordagem inicial ficou assim</w:t>
      </w:r>
      <w:bookmarkStart w:id="0" w:name="_GoBack"/>
      <w:bookmarkEnd w:id="0"/>
    </w:p>
    <w:p w14:paraId="7F056C99" w14:textId="0E24134F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19057C91" w14:textId="0288895E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B0A8196" w14:textId="6D1A384D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1EEC687" w14:textId="6042F9E4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479794C" w14:textId="432F0771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E3D41AE" w14:textId="0F0DA2EE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19303B89" w14:textId="6A68BDA6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F408310" w14:textId="78F0DD04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B5BEB59" w14:textId="206089C7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329265F8" w14:textId="355EAA4B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BB7D8DD" w14:textId="2707530E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F09FF79" w14:textId="1D9AB86D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3A1DD8D" w14:textId="03BD4DA8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1058DAEF" w14:textId="3BD3BF71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56429DE" w14:textId="2EA6FEFE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7912BD7" w14:textId="774BC193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304E28E0" w14:textId="4182F89C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8884D57" w14:textId="000BE630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38A8246" w14:textId="53B4922B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15861D3" w14:textId="46ADAC33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FB4047C" w14:textId="081CC85D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33F5DEB" w14:textId="4102DACF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5911A42" w14:textId="4AA90E66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29A3047" w14:textId="003AE9BD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F25B83F" w14:textId="151A38C2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A0033AF" w14:textId="64CB85CE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ED929BE" w14:textId="1C234C2C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112DE810" w14:textId="292C6A82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7FEB5A6" w14:textId="718B7286" w:rsidR="00FE38A4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DB57AFD" w14:textId="77777777" w:rsidR="00FE38A4" w:rsidRPr="00B87C38" w:rsidRDefault="00FE38A4" w:rsidP="00B87C38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1F40813F" w14:textId="33E6246B" w:rsidR="00B87C38" w:rsidRDefault="00B87C38" w:rsidP="00B87C38">
      <w:pPr>
        <w:rPr>
          <w:rFonts w:ascii="Times New Roman" w:hAnsi="Times New Roman" w:cs="Times New Roman"/>
        </w:rPr>
      </w:pPr>
    </w:p>
    <w:p w14:paraId="382B4BFA" w14:textId="1F0FF6F0" w:rsidR="00FE38A4" w:rsidRDefault="00FE38A4" w:rsidP="00B87C38">
      <w:pPr>
        <w:rPr>
          <w:rFonts w:ascii="Times New Roman" w:hAnsi="Times New Roman" w:cs="Times New Roman"/>
        </w:rPr>
      </w:pPr>
    </w:p>
    <w:p w14:paraId="0EF39E83" w14:textId="42811567" w:rsidR="00FE38A4" w:rsidRDefault="00FE38A4" w:rsidP="00B87C38">
      <w:pPr>
        <w:rPr>
          <w:rFonts w:ascii="Times New Roman" w:hAnsi="Times New Roman" w:cs="Times New Roman"/>
        </w:rPr>
      </w:pPr>
    </w:p>
    <w:p w14:paraId="199966F9" w14:textId="6D1EDD71" w:rsidR="00FE38A4" w:rsidRDefault="00FE38A4" w:rsidP="00B87C38">
      <w:pPr>
        <w:rPr>
          <w:rFonts w:ascii="Times New Roman" w:hAnsi="Times New Roman" w:cs="Times New Roman"/>
        </w:rPr>
      </w:pPr>
    </w:p>
    <w:p w14:paraId="32AD3671" w14:textId="54222DC3" w:rsidR="00FE38A4" w:rsidRDefault="00FE38A4" w:rsidP="00B87C38">
      <w:pPr>
        <w:rPr>
          <w:rFonts w:ascii="Times New Roman" w:hAnsi="Times New Roman" w:cs="Times New Roman"/>
        </w:rPr>
      </w:pPr>
    </w:p>
    <w:p w14:paraId="7E72859D" w14:textId="3E427977" w:rsidR="00FE38A4" w:rsidRDefault="00FE38A4" w:rsidP="00B87C38">
      <w:pPr>
        <w:rPr>
          <w:rFonts w:ascii="Times New Roman" w:hAnsi="Times New Roman" w:cs="Times New Roman"/>
        </w:rPr>
      </w:pPr>
    </w:p>
    <w:p w14:paraId="65B3D5FC" w14:textId="173AAC17" w:rsidR="00FE38A4" w:rsidRDefault="00FE38A4" w:rsidP="00B87C38">
      <w:pPr>
        <w:rPr>
          <w:rFonts w:ascii="Times New Roman" w:hAnsi="Times New Roman" w:cs="Times New Roman"/>
        </w:rPr>
      </w:pPr>
    </w:p>
    <w:p w14:paraId="5723614A" w14:textId="40E8AA60" w:rsidR="00FE38A4" w:rsidRDefault="00FE38A4" w:rsidP="00B87C38">
      <w:pPr>
        <w:rPr>
          <w:rFonts w:ascii="Times New Roman" w:hAnsi="Times New Roman" w:cs="Times New Roman"/>
        </w:rPr>
      </w:pPr>
    </w:p>
    <w:p w14:paraId="08054F05" w14:textId="38DCEB4F" w:rsidR="00FE38A4" w:rsidRDefault="00FE38A4" w:rsidP="00B87C38">
      <w:pPr>
        <w:rPr>
          <w:rFonts w:ascii="Times New Roman" w:hAnsi="Times New Roman" w:cs="Times New Roman"/>
        </w:rPr>
      </w:pPr>
    </w:p>
    <w:p w14:paraId="7C24E2FA" w14:textId="0E3C05A7" w:rsidR="00FE38A4" w:rsidRPr="00B87C38" w:rsidRDefault="00FE38A4" w:rsidP="00B87C38">
      <w:pPr>
        <w:rPr>
          <w:rFonts w:ascii="Times New Roman" w:hAnsi="Times New Roman" w:cs="Times New Roman"/>
        </w:rPr>
      </w:pPr>
    </w:p>
    <w:sectPr w:rsidR="00FE38A4" w:rsidRPr="00B87C38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A0194"/>
    <w:multiLevelType w:val="multilevel"/>
    <w:tmpl w:val="6AB4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97C5D1C"/>
    <w:multiLevelType w:val="hybridMultilevel"/>
    <w:tmpl w:val="8D0ED0A4"/>
    <w:lvl w:ilvl="0" w:tplc="0816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4D365FB9"/>
    <w:multiLevelType w:val="multilevel"/>
    <w:tmpl w:val="0BC49FE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33"/>
    <w:rsid w:val="005E1193"/>
    <w:rsid w:val="005F3824"/>
    <w:rsid w:val="00672884"/>
    <w:rsid w:val="007F2424"/>
    <w:rsid w:val="008B7516"/>
    <w:rsid w:val="009347C2"/>
    <w:rsid w:val="00B87AFD"/>
    <w:rsid w:val="00B87C38"/>
    <w:rsid w:val="00C73B15"/>
    <w:rsid w:val="00F4021B"/>
    <w:rsid w:val="00FC5D33"/>
    <w:rsid w:val="00FE38A4"/>
    <w:rsid w:val="00FF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4CD58"/>
  <w15:docId w15:val="{96EB9911-0AA4-4BB8-B2EF-BF6C75EB2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Arial"/>
        <w:kern w:val="2"/>
        <w:sz w:val="24"/>
        <w:szCs w:val="24"/>
        <w:lang w:val="pt-PT" w:eastAsia="zh-CN" w:bidi="hi-IN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uiPriority w:val="10"/>
    <w:qFormat/>
    <w:pPr>
      <w:jc w:val="center"/>
    </w:pPr>
    <w:rPr>
      <w:b/>
      <w:bCs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argrafodaLista">
    <w:name w:val="List Paragraph"/>
    <w:basedOn w:val="Normal"/>
    <w:uiPriority w:val="34"/>
    <w:qFormat/>
    <w:rsid w:val="00B87C38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ESCOLA%20%2017-20\PAP\Relatorio%20pap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Relatorio pap.dotx</Template>
  <TotalTime>96</TotalTime>
  <Pages>7</Pages>
  <Words>343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Quirino</dc:creator>
  <dc:description/>
  <cp:lastModifiedBy>Ricardo QUirino</cp:lastModifiedBy>
  <cp:revision>7</cp:revision>
  <dcterms:created xsi:type="dcterms:W3CDTF">2020-03-22T19:03:00Z</dcterms:created>
  <dcterms:modified xsi:type="dcterms:W3CDTF">2020-05-11T15:05:00Z</dcterms:modified>
  <dc:language>pt-PT</dc:language>
</cp:coreProperties>
</file>